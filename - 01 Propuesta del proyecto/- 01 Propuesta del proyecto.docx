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634D" w14:textId="7AE45BF4" w:rsidR="00D077E9" w:rsidRDefault="00D077E9" w:rsidP="00D70D02">
      <w:pPr>
        <w:rPr>
          <w:noProof/>
        </w:rPr>
      </w:pPr>
      <w:r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2B5B7EB0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97"/>
      </w:tblGrid>
      <w:tr w:rsidR="00D077E9" w14:paraId="363D287B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77B16467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4DBC93FE">
                      <wp:extent cx="3681351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81351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1D3547" w14:textId="38335713" w:rsidR="004A6138" w:rsidRPr="004A6138" w:rsidRDefault="004A6138" w:rsidP="004A6138">
                                  <w:pPr>
                                    <w:pStyle w:val="Title"/>
                                    <w:rPr>
                                      <w:color w:val="E7E6E6" w:themeColor="background2"/>
                                      <w:sz w:val="32"/>
                                      <w:szCs w:val="3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</w:pPr>
                                  <w:r w:rsidRPr="004A6138">
                                    <w:rPr>
                                      <w:color w:val="E7E6E6" w:themeColor="background2"/>
                                      <w:sz w:val="32"/>
                                      <w:szCs w:val="3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 xml:space="preserve">Profesor: </w:t>
                                  </w:r>
                                  <w:proofErr w:type="spellStart"/>
                                  <w:r w:rsidRPr="004A6138">
                                    <w:rPr>
                                      <w:color w:val="E7E6E6" w:themeColor="background2"/>
                                      <w:sz w:val="32"/>
                                      <w:szCs w:val="3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>Weingand</w:t>
                                  </w:r>
                                  <w:proofErr w:type="spellEnd"/>
                                  <w:r w:rsidRPr="004A6138">
                                    <w:rPr>
                                      <w:color w:val="E7E6E6" w:themeColor="background2"/>
                                      <w:sz w:val="32"/>
                                      <w:szCs w:val="3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 xml:space="preserve"> Gaston</w:t>
                                  </w:r>
                                </w:p>
                                <w:p w14:paraId="5491A9E1" w14:textId="53F1CD8F" w:rsidR="004A6138" w:rsidRPr="004A6138" w:rsidRDefault="004A6138" w:rsidP="004A6138">
                                  <w:pPr>
                                    <w:pStyle w:val="Title"/>
                                    <w:rPr>
                                      <w:color w:val="E7E6E6" w:themeColor="background2"/>
                                      <w:sz w:val="32"/>
                                      <w:szCs w:val="3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</w:pPr>
                                  <w:r w:rsidRPr="004A6138">
                                    <w:rPr>
                                      <w:color w:val="E7E6E6" w:themeColor="background2"/>
                                      <w:sz w:val="32"/>
                                      <w:szCs w:val="3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 xml:space="preserve">Documento: </w:t>
                                  </w:r>
                                </w:p>
                                <w:p w14:paraId="78056CAC" w14:textId="77777777" w:rsidR="004A6138" w:rsidRPr="004A6138" w:rsidRDefault="004A6138" w:rsidP="004A6138">
                                  <w:pPr>
                                    <w:pStyle w:val="Title"/>
                                    <w:rPr>
                                      <w:color w:val="E7E6E6" w:themeColor="background2"/>
                                      <w:sz w:val="32"/>
                                      <w:szCs w:val="3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</w:pPr>
                                  <w:r w:rsidRPr="004A6138">
                                    <w:rPr>
                                      <w:color w:val="E7E6E6" w:themeColor="background2"/>
                                      <w:sz w:val="32"/>
                                      <w:szCs w:val="3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 xml:space="preserve">Campus: 030 </w:t>
                                  </w:r>
                                </w:p>
                                <w:p w14:paraId="732EF959" w14:textId="4102B911" w:rsidR="004A6138" w:rsidRPr="004A6138" w:rsidRDefault="004A6138" w:rsidP="004A6138">
                                  <w:pPr>
                                    <w:pStyle w:val="Title"/>
                                    <w:rPr>
                                      <w:color w:val="E7E6E6" w:themeColor="background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</w:pPr>
                                  <w:r w:rsidRPr="004A6138">
                                    <w:rPr>
                                      <w:color w:val="E7E6E6" w:themeColor="background2"/>
                                      <w:sz w:val="32"/>
                                      <w:szCs w:val="3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>Colegio:</w:t>
                                  </w:r>
                                  <w:r w:rsidRPr="004A6138">
                                    <w:rPr>
                                      <w:color w:val="E7E6E6" w:themeColor="background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 xml:space="preserve"> </w:t>
                                  </w:r>
                                  <w:r w:rsidRPr="004A6138">
                                    <w:rPr>
                                      <w:color w:val="E7E6E6" w:themeColor="background2"/>
                                      <w:sz w:val="28"/>
                                      <w:szCs w:val="28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>Leonardo Da Vinci</w:t>
                                  </w:r>
                                  <w:r w:rsidR="00CA578C">
                                    <w:rPr>
                                      <w:color w:val="E7E6E6" w:themeColor="background2"/>
                                      <w:sz w:val="28"/>
                                      <w:szCs w:val="28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 xml:space="preserve"> </w:t>
                                  </w:r>
                                </w:p>
                                <w:p w14:paraId="2DA25D53" w14:textId="662B1FB9" w:rsidR="00D077E9" w:rsidRPr="00D86945" w:rsidRDefault="00D077E9" w:rsidP="00D077E9">
                                  <w:pPr>
                                    <w:pStyle w:val="Title"/>
                                    <w:spacing w:after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89.8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" filled="f" stroked="f" strokeweight=".5pt">
                      <v:textbox>
                        <w:txbxContent>
                          <w:p w14:paraId="2D1D3547" w14:textId="38335713" w:rsidR="004A6138" w:rsidRPr="004A6138" w:rsidRDefault="004A6138" w:rsidP="004A6138">
                            <w:pPr>
                              <w:pStyle w:val="Title"/>
                              <w:rPr>
                                <w:color w:val="E7E6E6" w:themeColor="background2"/>
                                <w:sz w:val="32"/>
                                <w:szCs w:val="3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A6138">
                              <w:rPr>
                                <w:color w:val="E7E6E6" w:themeColor="background2"/>
                                <w:sz w:val="32"/>
                                <w:szCs w:val="3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Profesor: </w:t>
                            </w:r>
                            <w:proofErr w:type="spellStart"/>
                            <w:r w:rsidRPr="004A6138">
                              <w:rPr>
                                <w:color w:val="E7E6E6" w:themeColor="background2"/>
                                <w:sz w:val="32"/>
                                <w:szCs w:val="3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Weingand</w:t>
                            </w:r>
                            <w:proofErr w:type="spellEnd"/>
                            <w:r w:rsidRPr="004A6138">
                              <w:rPr>
                                <w:color w:val="E7E6E6" w:themeColor="background2"/>
                                <w:sz w:val="32"/>
                                <w:szCs w:val="3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Gaston</w:t>
                            </w:r>
                          </w:p>
                          <w:p w14:paraId="5491A9E1" w14:textId="53F1CD8F" w:rsidR="004A6138" w:rsidRPr="004A6138" w:rsidRDefault="004A6138" w:rsidP="004A6138">
                            <w:pPr>
                              <w:pStyle w:val="Title"/>
                              <w:rPr>
                                <w:color w:val="E7E6E6" w:themeColor="background2"/>
                                <w:sz w:val="32"/>
                                <w:szCs w:val="3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A6138">
                              <w:rPr>
                                <w:color w:val="E7E6E6" w:themeColor="background2"/>
                                <w:sz w:val="32"/>
                                <w:szCs w:val="3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Documento: </w:t>
                            </w:r>
                          </w:p>
                          <w:p w14:paraId="78056CAC" w14:textId="77777777" w:rsidR="004A6138" w:rsidRPr="004A6138" w:rsidRDefault="004A6138" w:rsidP="004A6138">
                            <w:pPr>
                              <w:pStyle w:val="Title"/>
                              <w:rPr>
                                <w:color w:val="E7E6E6" w:themeColor="background2"/>
                                <w:sz w:val="32"/>
                                <w:szCs w:val="3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A6138">
                              <w:rPr>
                                <w:color w:val="E7E6E6" w:themeColor="background2"/>
                                <w:sz w:val="32"/>
                                <w:szCs w:val="3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Campus: 030 </w:t>
                            </w:r>
                          </w:p>
                          <w:p w14:paraId="732EF959" w14:textId="4102B911" w:rsidR="004A6138" w:rsidRPr="004A6138" w:rsidRDefault="004A6138" w:rsidP="004A6138">
                            <w:pPr>
                              <w:pStyle w:val="Title"/>
                              <w:rPr>
                                <w:color w:val="E7E6E6" w:themeColor="background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A6138">
                              <w:rPr>
                                <w:color w:val="E7E6E6" w:themeColor="background2"/>
                                <w:sz w:val="32"/>
                                <w:szCs w:val="3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Colegio:</w:t>
                            </w:r>
                            <w:r w:rsidRPr="004A6138">
                              <w:rPr>
                                <w:color w:val="E7E6E6" w:themeColor="background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4A6138">
                              <w:rPr>
                                <w:color w:val="E7E6E6" w:themeColor="background2"/>
                                <w:sz w:val="28"/>
                                <w:szCs w:val="28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Leonardo Da Vinci</w:t>
                            </w:r>
                            <w:r w:rsidR="00CA578C">
                              <w:rPr>
                                <w:color w:val="E7E6E6" w:themeColor="background2"/>
                                <w:sz w:val="28"/>
                                <w:szCs w:val="28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</w:p>
                          <w:p w14:paraId="2DA25D53" w14:textId="662B1FB9" w:rsidR="00D077E9" w:rsidRPr="00D86945" w:rsidRDefault="00D077E9" w:rsidP="00D077E9">
                            <w:pPr>
                              <w:pStyle w:val="Title"/>
                              <w:spacing w:after="0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DD2F59E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325EECF4" wp14:editId="7EB51CE3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F283A51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6B65AA24" w14:textId="77777777" w:rsidR="004A6138" w:rsidRDefault="004A6138" w:rsidP="00AB02A7">
            <w:pPr>
              <w:rPr>
                <w:noProof/>
              </w:rPr>
            </w:pPr>
          </w:p>
        </w:tc>
      </w:tr>
      <w:tr w:rsidR="00D077E9" w14:paraId="2CFA0A87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346C4D5" w14:textId="1E3D5F1F" w:rsidR="00D077E9" w:rsidRDefault="004A6138" w:rsidP="00AB02A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76F5AA" wp14:editId="75BB4695">
                  <wp:extent cx="2095500" cy="2114550"/>
                  <wp:effectExtent l="0" t="0" r="0" b="0"/>
                  <wp:docPr id="1877838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8388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7E9" w14:paraId="09D31BF2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  <w:color w:val="0F0D29" w:themeColor="text1"/>
              </w:rPr>
              <w:id w:val="1080870105"/>
              <w:placeholder>
                <w:docPart w:val="EB1C8CAB2F5A40E3B391090C6F6A4612"/>
              </w:placeholder>
              <w15:appearance w15:val="hidden"/>
            </w:sdtPr>
            <w:sdtEndPr>
              <w:rPr>
                <w:color w:val="E7E6E6" w:themeColor="background2"/>
              </w:rPr>
            </w:sdtEndPr>
            <w:sdtContent>
              <w:p w14:paraId="0F72AD25" w14:textId="62DB67B2" w:rsidR="00D077E9" w:rsidRPr="004A6138" w:rsidRDefault="004A6138" w:rsidP="00AB02A7">
                <w:pPr>
                  <w:rPr>
                    <w:noProof/>
                    <w:color w:val="E7E6E6" w:themeColor="background2"/>
                  </w:rPr>
                </w:pPr>
                <w:r w:rsidRPr="004A6138">
                  <w:rPr>
                    <w:noProof/>
                    <w:color w:val="E7E6E6" w:themeColor="background2"/>
                    <w:lang w:bidi="es-ES"/>
                  </w:rPr>
                  <mc:AlternateContent>
                    <mc:Choice Requires="wps">
                      <w:drawing>
                        <wp:anchor distT="0" distB="0" distL="114300" distR="114300" simplePos="0" relativeHeight="251660288" behindDoc="1" locked="0" layoutInCell="1" allowOverlap="1" wp14:anchorId="1F225A27" wp14:editId="6007B1A4">
                          <wp:simplePos x="0" y="0"/>
                          <wp:positionH relativeFrom="column">
                            <wp:posOffset>-238125</wp:posOffset>
                          </wp:positionH>
                          <wp:positionV relativeFrom="page">
                            <wp:posOffset>-6887845</wp:posOffset>
                          </wp:positionV>
                          <wp:extent cx="3938905" cy="8656955"/>
                          <wp:effectExtent l="0" t="0" r="4445" b="0"/>
                          <wp:wrapNone/>
                          <wp:docPr id="3" name="Rectángulo 3" descr="rectángulo blanco para texto en portada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938905" cy="86569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907C5E5" id="Rectángulo 3" o:spid="_x0000_s1026" alt="rectángulo blanco para texto en portada" style="position:absolute;margin-left:-18.75pt;margin-top:-542.3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" fillcolor="white [3212]" stroked="f" strokeweight="2pt">
                          <w10:wrap anchory="page"/>
                        </v:rect>
                      </w:pict>
                    </mc:Fallback>
                  </mc:AlternateContent>
                </w:r>
                <w:r w:rsidR="000747A0" w:rsidRPr="004A6138">
                  <w:rPr>
                    <w:rStyle w:val="SubtitleChar"/>
                    <w:b w:val="0"/>
                    <w:noProof/>
                    <w:color w:val="E7E6E6" w:themeColor="background2"/>
                    <w:lang w:bidi="es-ES"/>
                  </w:rPr>
                  <w:fldChar w:fldCharType="begin"/>
                </w:r>
                <w:r w:rsidR="000747A0" w:rsidRPr="004A6138">
                  <w:rPr>
                    <w:rStyle w:val="SubtitleChar"/>
                    <w:b w:val="0"/>
                    <w:noProof/>
                    <w:color w:val="E7E6E6" w:themeColor="background2"/>
                    <w:lang w:bidi="es-ES"/>
                  </w:rPr>
                  <w:instrText xml:space="preserve"> DATE  \@ "d MMMM"  \* MERGEFORMAT </w:instrText>
                </w:r>
                <w:r w:rsidR="000747A0" w:rsidRPr="004A6138">
                  <w:rPr>
                    <w:rStyle w:val="SubtitleChar"/>
                    <w:b w:val="0"/>
                    <w:noProof/>
                    <w:color w:val="E7E6E6" w:themeColor="background2"/>
                    <w:lang w:bidi="es-ES"/>
                  </w:rPr>
                  <w:fldChar w:fldCharType="separate"/>
                </w:r>
                <w:r w:rsidR="00786C29">
                  <w:rPr>
                    <w:rStyle w:val="SubtitleChar"/>
                    <w:b w:val="0"/>
                    <w:noProof/>
                    <w:color w:val="E7E6E6" w:themeColor="background2"/>
                    <w:lang w:bidi="es-ES"/>
                  </w:rPr>
                  <w:t>14 abril</w:t>
                </w:r>
                <w:r w:rsidR="000747A0" w:rsidRPr="004A6138">
                  <w:rPr>
                    <w:rStyle w:val="SubtitleChar"/>
                    <w:b w:val="0"/>
                    <w:noProof/>
                    <w:color w:val="E7E6E6" w:themeColor="background2"/>
                    <w:lang w:bidi="es-ES"/>
                  </w:rPr>
                  <w:fldChar w:fldCharType="end"/>
                </w:r>
              </w:p>
            </w:sdtContent>
          </w:sdt>
          <w:p w14:paraId="01BA9D66" w14:textId="77777777" w:rsidR="004A6138" w:rsidRDefault="00D077E9" w:rsidP="004A6138">
            <w:pPr>
              <w:rPr>
                <w:noProof/>
                <w:color w:val="E7E6E6" w:themeColor="background2"/>
                <w:lang w:bidi="es-ES"/>
              </w:rPr>
            </w:pPr>
            <w:r w:rsidRPr="004A6138">
              <w:rPr>
                <w:noProof/>
                <w:color w:val="0F0D29" w:themeColor="text1"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1509D5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  <w:r w:rsidR="004A6138">
              <w:rPr>
                <w:noProof/>
                <w:color w:val="E7E6E6" w:themeColor="background2"/>
                <w:lang w:bidi="es-ES"/>
              </w:rPr>
              <w:t xml:space="preserve"> </w:t>
            </w:r>
          </w:p>
          <w:p w14:paraId="61AEB23B" w14:textId="77777777" w:rsidR="004A6138" w:rsidRDefault="004A6138" w:rsidP="004A6138">
            <w:pPr>
              <w:rPr>
                <w:noProof/>
                <w:color w:val="E7E6E6" w:themeColor="background2"/>
                <w:lang w:bidi="es-ES"/>
              </w:rPr>
            </w:pPr>
          </w:p>
          <w:p w14:paraId="7D7EF03C" w14:textId="05F878A6" w:rsidR="00D077E9" w:rsidRPr="004A6138" w:rsidRDefault="004A6138" w:rsidP="004A6138">
            <w:pPr>
              <w:rPr>
                <w:noProof/>
                <w:color w:val="0F0D29" w:themeColor="text1"/>
                <w:sz w:val="10"/>
                <w:szCs w:val="10"/>
              </w:rPr>
            </w:pPr>
            <w:r w:rsidRPr="004A6138">
              <w:rPr>
                <w:color w:val="E7E6E6" w:themeColor="background2"/>
              </w:rPr>
              <w:t>Dante Orihuela Schlögl</w:t>
            </w:r>
          </w:p>
        </w:tc>
      </w:tr>
    </w:tbl>
    <w:p w14:paraId="02E3C6FE" w14:textId="693BFEAC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3DA5FED3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955A9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2CA7305B" w14:textId="77777777" w:rsidR="00E277A0" w:rsidRPr="00E277A0" w:rsidRDefault="00E277A0" w:rsidP="00E277A0">
      <w:pPr>
        <w:rPr>
          <w:rFonts w:asciiTheme="majorHAnsi" w:eastAsiaTheme="majorEastAsia" w:hAnsiTheme="majorHAnsi" w:cstheme="majorBidi"/>
          <w:bCs/>
          <w:noProof/>
          <w:color w:val="061F57" w:themeColor="text2" w:themeShade="BF"/>
          <w:kern w:val="28"/>
          <w:sz w:val="24"/>
          <w:szCs w:val="24"/>
          <w:lang w:val="es-AR" w:bidi="es-ES"/>
        </w:rPr>
      </w:pPr>
      <w:r w:rsidRPr="00E277A0">
        <w:rPr>
          <w:rFonts w:asciiTheme="majorHAnsi" w:eastAsiaTheme="majorEastAsia" w:hAnsiTheme="majorHAnsi" w:cstheme="majorBidi"/>
          <w:bCs/>
          <w:noProof/>
          <w:color w:val="061F57" w:themeColor="text2" w:themeShade="BF"/>
          <w:kern w:val="28"/>
          <w:sz w:val="24"/>
          <w:szCs w:val="24"/>
          <w:lang w:val="es-AR" w:bidi="es-ES"/>
        </w:rPr>
        <w:lastRenderedPageBreak/>
        <w:t>Alumno: Dante Schlögl.O</w:t>
      </w:r>
    </w:p>
    <w:p w14:paraId="24F6E0FC" w14:textId="1B8F5360" w:rsidR="00E277A0" w:rsidRDefault="00E277A0" w:rsidP="00E277A0">
      <w:pPr>
        <w:rPr>
          <w:rFonts w:asciiTheme="majorHAnsi" w:eastAsiaTheme="majorEastAsia" w:hAnsiTheme="majorHAnsi" w:cstheme="majorBidi"/>
          <w:bCs/>
          <w:noProof/>
          <w:color w:val="061F57" w:themeColor="text2" w:themeShade="BF"/>
          <w:kern w:val="28"/>
          <w:sz w:val="24"/>
          <w:szCs w:val="24"/>
          <w:lang w:val="es-AR" w:bidi="es-ES"/>
        </w:rPr>
      </w:pPr>
      <w:r w:rsidRPr="00E277A0">
        <w:rPr>
          <w:rFonts w:asciiTheme="majorHAnsi" w:eastAsiaTheme="majorEastAsia" w:hAnsiTheme="majorHAnsi" w:cstheme="majorBidi"/>
          <w:bCs/>
          <w:noProof/>
          <w:color w:val="061F57" w:themeColor="text2" w:themeShade="BF"/>
          <w:kern w:val="28"/>
          <w:sz w:val="24"/>
          <w:szCs w:val="24"/>
          <w:lang w:val="es-AR" w:bidi="es-ES"/>
        </w:rPr>
        <w:t xml:space="preserve">PROPUESTA DE PROYECTO: </w:t>
      </w:r>
      <w:r w:rsidR="00786C29">
        <w:rPr>
          <w:rFonts w:asciiTheme="majorHAnsi" w:eastAsiaTheme="majorEastAsia" w:hAnsiTheme="majorHAnsi" w:cstheme="majorBidi"/>
          <w:bCs/>
          <w:noProof/>
          <w:color w:val="061F57" w:themeColor="text2" w:themeShade="BF"/>
          <w:kern w:val="28"/>
          <w:sz w:val="24"/>
          <w:szCs w:val="24"/>
          <w:lang w:val="es-AR" w:bidi="es-ES"/>
        </w:rPr>
        <w:t>INOXID</w:t>
      </w:r>
    </w:p>
    <w:p w14:paraId="5B12AB36" w14:textId="77777777" w:rsidR="00786C29" w:rsidRPr="00E277A0" w:rsidRDefault="00786C29" w:rsidP="00E277A0">
      <w:pPr>
        <w:rPr>
          <w:rFonts w:asciiTheme="majorHAnsi" w:eastAsiaTheme="majorEastAsia" w:hAnsiTheme="majorHAnsi" w:cstheme="majorBidi"/>
          <w:bCs/>
          <w:noProof/>
          <w:color w:val="061F57" w:themeColor="text2" w:themeShade="BF"/>
          <w:kern w:val="28"/>
          <w:sz w:val="24"/>
          <w:szCs w:val="24"/>
          <w:lang w:val="es-AR" w:bidi="es-ES"/>
        </w:rPr>
      </w:pPr>
    </w:p>
    <w:p w14:paraId="02A58FE0" w14:textId="763F0C42" w:rsidR="00786C29" w:rsidRPr="00786C29" w:rsidRDefault="00E277A0" w:rsidP="00786C29">
      <w:pPr>
        <w:rPr>
          <w:rFonts w:asciiTheme="majorHAnsi" w:eastAsiaTheme="majorEastAsia" w:hAnsiTheme="majorHAnsi" w:cstheme="majorBidi"/>
          <w:bCs/>
          <w:noProof/>
          <w:color w:val="061F57" w:themeColor="text2" w:themeShade="BF"/>
          <w:kern w:val="28"/>
          <w:sz w:val="24"/>
          <w:szCs w:val="24"/>
          <w:lang w:val="es-AR" w:bidi="es-ES"/>
        </w:rPr>
      </w:pPr>
      <w:r w:rsidRPr="00E277A0">
        <w:rPr>
          <w:rFonts w:asciiTheme="majorHAnsi" w:eastAsiaTheme="majorEastAsia" w:hAnsiTheme="majorHAnsi" w:cstheme="majorBidi"/>
          <w:bCs/>
          <w:noProof/>
          <w:color w:val="061F57" w:themeColor="text2" w:themeShade="BF"/>
          <w:kern w:val="28"/>
          <w:sz w:val="24"/>
          <w:szCs w:val="24"/>
          <w:lang w:val="es-AR" w:bidi="es-ES"/>
        </w:rPr>
        <w:t xml:space="preserve">Título del proyecto: </w:t>
      </w:r>
      <w:r w:rsidR="00786C29" w:rsidRPr="00786C29">
        <w:rPr>
          <w:noProof/>
          <w:lang w:val="es-AR"/>
        </w:rPr>
        <w:t>Sistema Integral de Gestión (ERP) para la Producción y Distribución de Productos de Acero Inoxidable.</w:t>
      </w:r>
    </w:p>
    <w:p w14:paraId="2D62B003" w14:textId="77777777" w:rsidR="00786C29" w:rsidRDefault="00786C29" w:rsidP="00786C29">
      <w:pPr>
        <w:rPr>
          <w:bCs/>
          <w:noProof/>
          <w:lang w:val="es-AR"/>
        </w:rPr>
      </w:pPr>
    </w:p>
    <w:p w14:paraId="248D3AC6" w14:textId="6BC6316A" w:rsidR="00786C29" w:rsidRPr="00786C29" w:rsidRDefault="00786C29" w:rsidP="00786C29">
      <w:pPr>
        <w:rPr>
          <w:bCs/>
          <w:noProof/>
          <w:lang w:val="es-AR"/>
        </w:rPr>
      </w:pPr>
      <w:r w:rsidRPr="00786C29">
        <w:rPr>
          <w:bCs/>
          <w:noProof/>
          <w:lang w:val="es-AR"/>
        </w:rPr>
        <w:t>1. Descripción del Problema</w:t>
      </w:r>
    </w:p>
    <w:p w14:paraId="591492D3" w14:textId="77777777" w:rsidR="00786C29" w:rsidRPr="00786C29" w:rsidRDefault="00786C29" w:rsidP="00786C29">
      <w:pPr>
        <w:rPr>
          <w:noProof/>
          <w:lang w:val="es-AR"/>
        </w:rPr>
      </w:pPr>
      <w:r w:rsidRPr="00786C29">
        <w:rPr>
          <w:noProof/>
          <w:lang w:val="es-AR"/>
        </w:rPr>
        <w:t>En el sector de la industria metalúrgica de pequeña y mediana escala, la falta de integración entre las áreas de ventas y producción suele generar cuellos de botella. El seguimiento de pedidos personalizados (a pedido), el control de stock de materia prima y la logística de envíos suelen gestionarse de forma fragmentada, lo que deriva en errores de facturación, demoras en la producción y falta de reportes precisos para la toma de decisiones.</w:t>
      </w:r>
    </w:p>
    <w:p w14:paraId="055191C8" w14:textId="77777777" w:rsidR="00786C29" w:rsidRPr="00786C29" w:rsidRDefault="00786C29" w:rsidP="00786C29">
      <w:pPr>
        <w:rPr>
          <w:bCs/>
          <w:noProof/>
          <w:lang w:val="es-AR"/>
        </w:rPr>
      </w:pPr>
      <w:r w:rsidRPr="00786C29">
        <w:rPr>
          <w:bCs/>
          <w:noProof/>
          <w:lang w:val="es-AR"/>
        </w:rPr>
        <w:t>2. Objetivo General</w:t>
      </w:r>
    </w:p>
    <w:p w14:paraId="25525311" w14:textId="77777777" w:rsidR="00786C29" w:rsidRPr="00786C29" w:rsidRDefault="00786C29" w:rsidP="00786C29">
      <w:pPr>
        <w:rPr>
          <w:noProof/>
          <w:lang w:val="es-AR"/>
        </w:rPr>
      </w:pPr>
      <w:r w:rsidRPr="00786C29">
        <w:rPr>
          <w:noProof/>
          <w:lang w:val="es-AR"/>
        </w:rPr>
        <w:t>Desarrollar una solución de software robusta que centralice el ciclo de vida operativo de una empresa de acero inoxidable, integrando desde la gestión de compras y producción hasta la comercialización y distribución logística.</w:t>
      </w:r>
    </w:p>
    <w:p w14:paraId="6249697F" w14:textId="77777777" w:rsidR="00786C29" w:rsidRPr="00786C29" w:rsidRDefault="00786C29" w:rsidP="00786C29">
      <w:pPr>
        <w:rPr>
          <w:bCs/>
          <w:noProof/>
          <w:lang w:val="es-AR"/>
        </w:rPr>
      </w:pPr>
      <w:r w:rsidRPr="00786C29">
        <w:rPr>
          <w:bCs/>
          <w:noProof/>
          <w:lang w:val="es-AR"/>
        </w:rPr>
        <w:t>3. Módulos del Sistema (Alcance)</w:t>
      </w:r>
    </w:p>
    <w:p w14:paraId="3561216D" w14:textId="77777777" w:rsidR="00786C29" w:rsidRPr="00786C29" w:rsidRDefault="00786C29" w:rsidP="00786C29">
      <w:pPr>
        <w:rPr>
          <w:noProof/>
          <w:lang w:val="es-AR"/>
        </w:rPr>
      </w:pPr>
      <w:r w:rsidRPr="00786C29">
        <w:rPr>
          <w:noProof/>
          <w:lang w:val="es-AR"/>
        </w:rPr>
        <w:t>Para cubrir las necesidades planteadas, el sistema se dividirá en los siguientes pilares:</w:t>
      </w:r>
    </w:p>
    <w:p w14:paraId="6A4C28D6" w14:textId="77777777" w:rsidR="00786C29" w:rsidRPr="00786C29" w:rsidRDefault="00786C29" w:rsidP="00786C29">
      <w:pPr>
        <w:numPr>
          <w:ilvl w:val="0"/>
          <w:numId w:val="2"/>
        </w:numPr>
        <w:rPr>
          <w:noProof/>
          <w:lang w:val="es-AR"/>
        </w:rPr>
      </w:pPr>
      <w:r w:rsidRPr="00786C29">
        <w:rPr>
          <w:bCs/>
          <w:noProof/>
          <w:lang w:val="es-AR"/>
        </w:rPr>
        <w:t>Gestión Comercial:</w:t>
      </w:r>
      <w:r w:rsidRPr="00786C29">
        <w:rPr>
          <w:noProof/>
          <w:lang w:val="es-AR"/>
        </w:rPr>
        <w:t xml:space="preserve"> Catálogo de productos y herramientas de marketing para la preventa.</w:t>
      </w:r>
    </w:p>
    <w:p w14:paraId="06C79C92" w14:textId="77777777" w:rsidR="00786C29" w:rsidRPr="00786C29" w:rsidRDefault="00786C29" w:rsidP="00786C29">
      <w:pPr>
        <w:numPr>
          <w:ilvl w:val="0"/>
          <w:numId w:val="2"/>
        </w:numPr>
        <w:rPr>
          <w:noProof/>
          <w:lang w:val="es-AR"/>
        </w:rPr>
      </w:pPr>
      <w:r w:rsidRPr="00786C29">
        <w:rPr>
          <w:bCs/>
          <w:noProof/>
          <w:lang w:val="es-AR"/>
        </w:rPr>
        <w:t>Ventas y Facturación:</w:t>
      </w:r>
      <w:r w:rsidRPr="00786C29">
        <w:rPr>
          <w:noProof/>
          <w:lang w:val="es-AR"/>
        </w:rPr>
        <w:t xml:space="preserve"> Procesamiento de pedidos y emisión de comprobantes.</w:t>
      </w:r>
    </w:p>
    <w:p w14:paraId="32CE4610" w14:textId="77777777" w:rsidR="00786C29" w:rsidRPr="00786C29" w:rsidRDefault="00786C29" w:rsidP="00786C29">
      <w:pPr>
        <w:numPr>
          <w:ilvl w:val="0"/>
          <w:numId w:val="2"/>
        </w:numPr>
        <w:rPr>
          <w:noProof/>
          <w:lang w:val="es-AR"/>
        </w:rPr>
      </w:pPr>
      <w:r w:rsidRPr="00786C29">
        <w:rPr>
          <w:bCs/>
          <w:noProof/>
          <w:lang w:val="es-AR"/>
        </w:rPr>
        <w:t>Producción a Pedido:</w:t>
      </w:r>
      <w:r w:rsidRPr="00786C29">
        <w:rPr>
          <w:noProof/>
          <w:lang w:val="es-AR"/>
        </w:rPr>
        <w:t xml:space="preserve"> Gestión de órdenes de fabricación según especificaciones del cliente y transformación de materia prima.</w:t>
      </w:r>
    </w:p>
    <w:p w14:paraId="2E62900E" w14:textId="77777777" w:rsidR="00786C29" w:rsidRPr="00786C29" w:rsidRDefault="00786C29" w:rsidP="00786C29">
      <w:pPr>
        <w:numPr>
          <w:ilvl w:val="0"/>
          <w:numId w:val="2"/>
        </w:numPr>
        <w:rPr>
          <w:noProof/>
          <w:lang w:val="es-AR"/>
        </w:rPr>
      </w:pPr>
      <w:r w:rsidRPr="00786C29">
        <w:rPr>
          <w:bCs/>
          <w:noProof/>
          <w:lang w:val="es-AR"/>
        </w:rPr>
        <w:t>Compras y Proveedores:</w:t>
      </w:r>
      <w:r w:rsidRPr="00786C29">
        <w:rPr>
          <w:noProof/>
          <w:lang w:val="es-AR"/>
        </w:rPr>
        <w:t xml:space="preserve"> Gestión de abastecimiento de insumos y control de pagos.</w:t>
      </w:r>
    </w:p>
    <w:p w14:paraId="163D446D" w14:textId="77777777" w:rsidR="00786C29" w:rsidRPr="00786C29" w:rsidRDefault="00786C29" w:rsidP="00786C29">
      <w:pPr>
        <w:numPr>
          <w:ilvl w:val="0"/>
          <w:numId w:val="2"/>
        </w:numPr>
        <w:rPr>
          <w:noProof/>
          <w:lang w:val="es-AR"/>
        </w:rPr>
      </w:pPr>
      <w:r w:rsidRPr="00786C29">
        <w:rPr>
          <w:bCs/>
          <w:noProof/>
          <w:lang w:val="es-AR"/>
        </w:rPr>
        <w:t>Depósito y Stock:</w:t>
      </w:r>
      <w:r w:rsidRPr="00786C29">
        <w:rPr>
          <w:noProof/>
          <w:lang w:val="es-AR"/>
        </w:rPr>
        <w:t xml:space="preserve"> Inventario de productos terminados y materia prima.</w:t>
      </w:r>
    </w:p>
    <w:p w14:paraId="4776CD2F" w14:textId="77777777" w:rsidR="00786C29" w:rsidRPr="00786C29" w:rsidRDefault="00786C29" w:rsidP="00786C29">
      <w:pPr>
        <w:numPr>
          <w:ilvl w:val="0"/>
          <w:numId w:val="2"/>
        </w:numPr>
        <w:rPr>
          <w:noProof/>
          <w:lang w:val="es-AR"/>
        </w:rPr>
      </w:pPr>
      <w:r w:rsidRPr="00786C29">
        <w:rPr>
          <w:bCs/>
          <w:noProof/>
          <w:lang w:val="es-AR"/>
        </w:rPr>
        <w:t>Logística:</w:t>
      </w:r>
      <w:r w:rsidRPr="00786C29">
        <w:rPr>
          <w:noProof/>
          <w:lang w:val="es-AR"/>
        </w:rPr>
        <w:t xml:space="preserve"> Gestión de envíos y seguimiento de entregas al comprador.</w:t>
      </w:r>
    </w:p>
    <w:p w14:paraId="33AA57C5" w14:textId="77777777" w:rsidR="00786C29" w:rsidRPr="00786C29" w:rsidRDefault="00786C29" w:rsidP="00786C29">
      <w:pPr>
        <w:numPr>
          <w:ilvl w:val="0"/>
          <w:numId w:val="2"/>
        </w:numPr>
        <w:rPr>
          <w:noProof/>
          <w:lang w:val="es-AR"/>
        </w:rPr>
      </w:pPr>
      <w:r w:rsidRPr="00786C29">
        <w:rPr>
          <w:bCs/>
          <w:noProof/>
          <w:lang w:val="es-AR"/>
        </w:rPr>
        <w:t>Administración y Reportes:</w:t>
      </w:r>
      <w:r w:rsidRPr="00786C29">
        <w:rPr>
          <w:noProof/>
          <w:lang w:val="es-AR"/>
        </w:rPr>
        <w:t xml:space="preserve"> Generación de informes de desempeño para la gerencia.</w:t>
      </w:r>
    </w:p>
    <w:p w14:paraId="28F5F649" w14:textId="77777777" w:rsidR="00786C29" w:rsidRPr="00786C29" w:rsidRDefault="00786C29" w:rsidP="00786C29">
      <w:pPr>
        <w:rPr>
          <w:bCs/>
          <w:noProof/>
          <w:lang w:val="es-AR"/>
        </w:rPr>
      </w:pPr>
      <w:r w:rsidRPr="00786C29">
        <w:rPr>
          <w:bCs/>
          <w:noProof/>
          <w:lang w:val="es-AR"/>
        </w:rPr>
        <w:t>4. Valor Agregado</w:t>
      </w:r>
    </w:p>
    <w:p w14:paraId="7EF62090" w14:textId="77777777" w:rsidR="00786C29" w:rsidRPr="00786C29" w:rsidRDefault="00786C29" w:rsidP="00786C29">
      <w:pPr>
        <w:rPr>
          <w:noProof/>
          <w:lang w:val="es-AR"/>
        </w:rPr>
      </w:pPr>
      <w:r w:rsidRPr="00786C29">
        <w:rPr>
          <w:noProof/>
          <w:lang w:val="es-AR"/>
        </w:rPr>
        <w:t xml:space="preserve">A diferencia de un software de ventas genérico, este sistema pone especial énfasis en el </w:t>
      </w:r>
      <w:r w:rsidRPr="00786C29">
        <w:rPr>
          <w:bCs/>
          <w:noProof/>
          <w:lang w:val="es-AR"/>
        </w:rPr>
        <w:t>proceso productivo</w:t>
      </w:r>
      <w:r w:rsidRPr="00786C29">
        <w:rPr>
          <w:noProof/>
          <w:lang w:val="es-AR"/>
        </w:rPr>
        <w:t>, permitiendo que la administración sepa en tiempo real en qué etapa de elaboración se encuentra un producto de acero antes de ser enviado.</w:t>
      </w:r>
    </w:p>
    <w:p w14:paraId="6640F3EF" w14:textId="0D37B1A8" w:rsidR="0087605E" w:rsidRPr="00E277A0" w:rsidRDefault="0087605E" w:rsidP="00E277A0">
      <w:pPr>
        <w:rPr>
          <w:noProof/>
          <w:lang w:val="es-AR"/>
        </w:rPr>
      </w:pPr>
    </w:p>
    <w:sectPr w:rsidR="0087605E" w:rsidRPr="00E277A0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2D299" w14:textId="77777777" w:rsidR="00024719" w:rsidRDefault="00024719">
      <w:r>
        <w:separator/>
      </w:r>
    </w:p>
    <w:p w14:paraId="33B61791" w14:textId="77777777" w:rsidR="00024719" w:rsidRDefault="00024719"/>
  </w:endnote>
  <w:endnote w:type="continuationSeparator" w:id="0">
    <w:p w14:paraId="48C6E1B4" w14:textId="77777777" w:rsidR="00024719" w:rsidRDefault="00024719">
      <w:r>
        <w:continuationSeparator/>
      </w:r>
    </w:p>
    <w:p w14:paraId="10CDA36A" w14:textId="77777777" w:rsidR="00024719" w:rsidRDefault="000247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F4DD4E9" w14:textId="77777777" w:rsidR="00DF027C" w:rsidRDefault="00DF027C">
        <w:pPr>
          <w:pStyle w:val="Footer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57EDBD65" w14:textId="77777777" w:rsidR="00DF027C" w:rsidRDefault="00DF027C">
    <w:pPr>
      <w:pStyle w:val="Footer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A2C4C" w14:textId="77777777" w:rsidR="00024719" w:rsidRDefault="00024719">
      <w:r>
        <w:separator/>
      </w:r>
    </w:p>
    <w:p w14:paraId="67A23AF2" w14:textId="77777777" w:rsidR="00024719" w:rsidRDefault="00024719"/>
  </w:footnote>
  <w:footnote w:type="continuationSeparator" w:id="0">
    <w:p w14:paraId="31EAD4FB" w14:textId="77777777" w:rsidR="00024719" w:rsidRDefault="00024719">
      <w:r>
        <w:continuationSeparator/>
      </w:r>
    </w:p>
    <w:p w14:paraId="18F976E7" w14:textId="77777777" w:rsidR="00024719" w:rsidRDefault="000247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52BF63A3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86E83B4" w14:textId="77777777" w:rsidR="00D077E9" w:rsidRDefault="00D077E9">
          <w:pPr>
            <w:pStyle w:val="Header"/>
            <w:rPr>
              <w:noProof/>
            </w:rPr>
          </w:pPr>
        </w:p>
      </w:tc>
    </w:tr>
  </w:tbl>
  <w:p w14:paraId="135E367D" w14:textId="77777777" w:rsidR="00D077E9" w:rsidRDefault="00D077E9" w:rsidP="00D077E9">
    <w:pPr>
      <w:pStyle w:val="Header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746D1"/>
    <w:multiLevelType w:val="multilevel"/>
    <w:tmpl w:val="0CD8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137ED0"/>
    <w:multiLevelType w:val="multilevel"/>
    <w:tmpl w:val="6D7A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835150">
    <w:abstractNumId w:val="0"/>
  </w:num>
  <w:num w:numId="2" w16cid:durableId="1453326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38"/>
    <w:rsid w:val="00024719"/>
    <w:rsid w:val="0002482E"/>
    <w:rsid w:val="00050324"/>
    <w:rsid w:val="000747A0"/>
    <w:rsid w:val="000A0150"/>
    <w:rsid w:val="000E63C9"/>
    <w:rsid w:val="00130E9D"/>
    <w:rsid w:val="00150A6D"/>
    <w:rsid w:val="00185B35"/>
    <w:rsid w:val="001F2BC8"/>
    <w:rsid w:val="001F5F6B"/>
    <w:rsid w:val="0023522C"/>
    <w:rsid w:val="00243EBC"/>
    <w:rsid w:val="00246A35"/>
    <w:rsid w:val="00284348"/>
    <w:rsid w:val="002F51F5"/>
    <w:rsid w:val="00312137"/>
    <w:rsid w:val="00312219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145BC"/>
    <w:rsid w:val="0044085A"/>
    <w:rsid w:val="004A6138"/>
    <w:rsid w:val="004B21A5"/>
    <w:rsid w:val="004E5FEE"/>
    <w:rsid w:val="005037F0"/>
    <w:rsid w:val="00516A86"/>
    <w:rsid w:val="005275F6"/>
    <w:rsid w:val="00572102"/>
    <w:rsid w:val="005F1BB0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86C29"/>
    <w:rsid w:val="007C6B52"/>
    <w:rsid w:val="007D16C5"/>
    <w:rsid w:val="00862FE4"/>
    <w:rsid w:val="0086389A"/>
    <w:rsid w:val="0087605E"/>
    <w:rsid w:val="008941AE"/>
    <w:rsid w:val="008B1FEE"/>
    <w:rsid w:val="008E42C5"/>
    <w:rsid w:val="00903C32"/>
    <w:rsid w:val="00916B16"/>
    <w:rsid w:val="009173B9"/>
    <w:rsid w:val="0093335D"/>
    <w:rsid w:val="0093613E"/>
    <w:rsid w:val="00943026"/>
    <w:rsid w:val="00966B81"/>
    <w:rsid w:val="00977F79"/>
    <w:rsid w:val="009C7720"/>
    <w:rsid w:val="00A23AFA"/>
    <w:rsid w:val="00A31B3E"/>
    <w:rsid w:val="00A34C8C"/>
    <w:rsid w:val="00A532F3"/>
    <w:rsid w:val="00A8489E"/>
    <w:rsid w:val="00AB02A7"/>
    <w:rsid w:val="00AC29F3"/>
    <w:rsid w:val="00B231E5"/>
    <w:rsid w:val="00C02B87"/>
    <w:rsid w:val="00C4086D"/>
    <w:rsid w:val="00CA1896"/>
    <w:rsid w:val="00CA578C"/>
    <w:rsid w:val="00CB5B28"/>
    <w:rsid w:val="00CD10CD"/>
    <w:rsid w:val="00CF5371"/>
    <w:rsid w:val="00D0323A"/>
    <w:rsid w:val="00D04ED2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22ACD"/>
    <w:rsid w:val="00E277A0"/>
    <w:rsid w:val="00E620B0"/>
    <w:rsid w:val="00E81B40"/>
    <w:rsid w:val="00EF555B"/>
    <w:rsid w:val="00F027BB"/>
    <w:rsid w:val="00F11DCF"/>
    <w:rsid w:val="00F162EA"/>
    <w:rsid w:val="00F52D27"/>
    <w:rsid w:val="00F83527"/>
    <w:rsid w:val="00FD583F"/>
    <w:rsid w:val="00FD7488"/>
    <w:rsid w:val="00FE5ACA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F670A5"/>
  <w15:docId w15:val="{862A51E3-4501-45C4-8970-41B2389AE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5"/>
    <w:semiHidden/>
    <w:unhideWhenUsed/>
    <w:qFormat/>
    <w:rsid w:val="00786C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DefaultParagraphFont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DefaultParagraphFont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character" w:customStyle="1" w:styleId="Heading3Char">
    <w:name w:val="Heading 3 Char"/>
    <w:basedOn w:val="DefaultParagraphFont"/>
    <w:link w:val="Heading3"/>
    <w:uiPriority w:val="5"/>
    <w:semiHidden/>
    <w:rsid w:val="00786C29"/>
    <w:rPr>
      <w:rFonts w:asciiTheme="majorHAnsi" w:eastAsiaTheme="majorEastAsia" w:hAnsiTheme="majorHAnsi" w:cstheme="majorBidi"/>
      <w:b/>
      <w:color w:val="012639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te\AppData\Local\Microsoft\Office\16.0\DTS\es-AR%7b907055EC-D2A9-4C47-A363-7455A04B4413%7d\%7b66C7BFA8-A71F-46AE-A5D9-F97B678F0FB1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B1C8CAB2F5A40E3B391090C6F6A4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7F586-A8EC-4202-BAE3-5A3921F5A06D}"/>
      </w:docPartPr>
      <w:docPartBody>
        <w:p w:rsidR="00803171" w:rsidRDefault="00000000">
          <w:pPr>
            <w:pStyle w:val="EB1C8CAB2F5A40E3B391090C6F6A4612"/>
          </w:pPr>
          <w:r w:rsidRPr="00D86945">
            <w:rPr>
              <w:rStyle w:val="SubtitleChar"/>
              <w:b/>
              <w:lang w:bidi="es-ES"/>
            </w:rPr>
            <w:fldChar w:fldCharType="begin"/>
          </w:r>
          <w:r w:rsidRPr="00D86945">
            <w:rPr>
              <w:rStyle w:val="SubtitleChar"/>
              <w:lang w:bidi="es-ES"/>
            </w:rPr>
            <w:instrText xml:space="preserve"> DATE  \@ "MMMM d"  \* MERGEFORMAT </w:instrText>
          </w:r>
          <w:r w:rsidRPr="00D86945">
            <w:rPr>
              <w:rStyle w:val="SubtitleChar"/>
              <w:b/>
              <w:lang w:bidi="es-ES"/>
            </w:rPr>
            <w:fldChar w:fldCharType="separate"/>
          </w:r>
          <w:r>
            <w:rPr>
              <w:rStyle w:val="SubtitleChar"/>
              <w:lang w:bidi="es-ES"/>
            </w:rPr>
            <w:t>febrero 8</w:t>
          </w:r>
          <w:r w:rsidRPr="00D86945">
            <w:rPr>
              <w:rStyle w:val="SubtitleChar"/>
              <w:b/>
              <w:lang w:bidi="es-ES"/>
            </w:rPr>
            <w:fldChar w:fldCharType="end"/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5F"/>
    <w:rsid w:val="00355D5F"/>
    <w:rsid w:val="004145BC"/>
    <w:rsid w:val="00546878"/>
    <w:rsid w:val="00803171"/>
    <w:rsid w:val="00A34C8C"/>
    <w:rsid w:val="00CD10CD"/>
    <w:rsid w:val="00F2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44546A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EB1C8CAB2F5A40E3B391090C6F6A4612">
    <w:name w:val="EB1C8CAB2F5A40E3B391090C6F6A46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{66C7BFA8-A71F-46AE-A5D9-F97B678F0FB1}tf16392850_win32</Template>
  <TotalTime>20</TotalTime>
  <Pages>2</Pages>
  <Words>302</Words>
  <Characters>1665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dante alberto luis schlogl orihuela</dc:creator>
  <cp:keywords/>
  <cp:lastModifiedBy>dante alberto luis schlogl orihuela</cp:lastModifiedBy>
  <cp:revision>7</cp:revision>
  <cp:lastPrinted>2006-08-01T17:47:00Z</cp:lastPrinted>
  <dcterms:created xsi:type="dcterms:W3CDTF">2026-02-08T15:36:00Z</dcterms:created>
  <dcterms:modified xsi:type="dcterms:W3CDTF">2026-04-14T12:31:00Z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